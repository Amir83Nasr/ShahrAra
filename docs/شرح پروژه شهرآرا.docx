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6063E" w14:textId="2D2B41A2" w:rsidR="00131EDB" w:rsidRDefault="00131EDB" w:rsidP="00131EDB">
      <w:pPr>
        <w:pStyle w:val="Title"/>
        <w:rPr>
          <w:rtl/>
          <w:lang w:val="en-US"/>
        </w:rPr>
      </w:pPr>
      <w:r>
        <w:rPr>
          <w:rFonts w:hint="cs"/>
          <w:noProof/>
          <w:rtl/>
          <w:lang w:val="fa-IR"/>
        </w:rPr>
        <w:drawing>
          <wp:anchor distT="0" distB="0" distL="114300" distR="114300" simplePos="0" relativeHeight="251659264" behindDoc="0" locked="0" layoutInCell="1" allowOverlap="1" wp14:anchorId="01FC2BB7" wp14:editId="7C2BAA4D">
            <wp:simplePos x="0" y="0"/>
            <wp:positionH relativeFrom="column">
              <wp:posOffset>5830697</wp:posOffset>
            </wp:positionH>
            <wp:positionV relativeFrom="paragraph">
              <wp:posOffset>1270</wp:posOffset>
            </wp:positionV>
            <wp:extent cx="625923" cy="612013"/>
            <wp:effectExtent l="0" t="0" r="0" b="0"/>
            <wp:wrapNone/>
            <wp:docPr id="83088065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880656" name="Graphic 830880656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923" cy="6120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B5D8BB" w14:textId="18FC96A0" w:rsidR="00D90B55" w:rsidRDefault="00131EDB" w:rsidP="006F68ED">
      <w:pPr>
        <w:pStyle w:val="Title"/>
        <w:spacing w:after="0"/>
        <w:jc w:val="left"/>
        <w:rPr>
          <w:rtl/>
          <w:lang w:val="en-US"/>
        </w:rPr>
      </w:pPr>
      <w:r>
        <w:rPr>
          <w:rFonts w:hint="cs"/>
          <w:rtl/>
          <w:lang w:val="en-US"/>
        </w:rPr>
        <w:t>شهرآرا</w:t>
      </w:r>
    </w:p>
    <w:p w14:paraId="34BEFCF5" w14:textId="4C34091A" w:rsidR="006F68ED" w:rsidRPr="006F68ED" w:rsidRDefault="006F68ED" w:rsidP="006F68ED">
      <w:pPr>
        <w:rPr>
          <w:rtl/>
          <w:lang w:val="en-US"/>
        </w:rPr>
      </w:pPr>
      <w:r w:rsidRPr="006F68ED">
        <w:rPr>
          <w:rtl/>
          <w:lang w:val="en-US"/>
        </w:rPr>
        <w:t>سامانه ثبت و پیگیری نیازها و ایده‌های مردمی به شهرداری‌ها جهت ساخت شهری بهتر</w:t>
      </w:r>
    </w:p>
    <w:p w14:paraId="08852CD8" w14:textId="77777777" w:rsidR="00131EDB" w:rsidRDefault="00131EDB" w:rsidP="00131EDB">
      <w:pPr>
        <w:rPr>
          <w:rtl/>
          <w:lang w:val="en-US"/>
        </w:rPr>
      </w:pPr>
    </w:p>
    <w:p w14:paraId="043B2AE5" w14:textId="0082987F" w:rsidR="00131EDB" w:rsidRDefault="00131EDB" w:rsidP="00131EDB">
      <w:pPr>
        <w:pStyle w:val="Subtitle"/>
        <w:rPr>
          <w:rtl/>
          <w:lang w:val="en-US"/>
        </w:rPr>
      </w:pPr>
      <w:r>
        <w:rPr>
          <w:rFonts w:hint="cs"/>
          <w:rtl/>
          <w:lang w:val="en-US"/>
        </w:rPr>
        <w:t>مشخصات تیم:</w:t>
      </w:r>
    </w:p>
    <w:p w14:paraId="278F5EB3" w14:textId="7371A753" w:rsidR="00131EDB" w:rsidRPr="00131EDB" w:rsidRDefault="00131EDB" w:rsidP="00131EDB">
      <w:pPr>
        <w:rPr>
          <w:lang w:val="en-US"/>
        </w:rPr>
      </w:pPr>
      <w:r>
        <w:rPr>
          <w:rFonts w:hint="cs"/>
          <w:rtl/>
          <w:lang w:val="en-US"/>
        </w:rPr>
        <w:t>۲۲۰۷۰۱۱۰۴</w:t>
      </w:r>
    </w:p>
    <w:p w14:paraId="3C2BD757" w14:textId="149C482F" w:rsidR="00131EDB" w:rsidRDefault="00131EDB" w:rsidP="00131EDB">
      <w:pPr>
        <w:rPr>
          <w:rFonts w:hint="cs"/>
          <w:lang w:val="en-US"/>
        </w:rPr>
      </w:pPr>
      <w:r>
        <w:rPr>
          <w:rFonts w:hint="cs"/>
          <w:rtl/>
          <w:lang w:val="en-US"/>
        </w:rPr>
        <w:t>امیرحسین نصراللهی</w:t>
      </w:r>
    </w:p>
    <w:p w14:paraId="40750754" w14:textId="0DECD4D1" w:rsidR="00131EDB" w:rsidRDefault="00131EDB" w:rsidP="00131EDB">
      <w:pPr>
        <w:rPr>
          <w:rtl/>
          <w:lang w:val="en-US"/>
        </w:rPr>
      </w:pPr>
      <w:r>
        <w:rPr>
          <w:rFonts w:hint="cs"/>
          <w:rtl/>
          <w:lang w:val="en-US"/>
        </w:rPr>
        <w:t>سیدمهدی منجم</w:t>
      </w:r>
    </w:p>
    <w:p w14:paraId="74B098B6" w14:textId="35854672" w:rsidR="00131EDB" w:rsidRDefault="00131EDB" w:rsidP="00131EDB">
      <w:pPr>
        <w:rPr>
          <w:rtl/>
          <w:lang w:val="en-US"/>
        </w:rPr>
      </w:pPr>
      <w:r>
        <w:rPr>
          <w:rFonts w:hint="cs"/>
          <w:rtl/>
          <w:lang w:val="en-US"/>
        </w:rPr>
        <w:t>علی رادمرد</w:t>
      </w:r>
    </w:p>
    <w:p w14:paraId="6E382500" w14:textId="77777777" w:rsidR="00131EDB" w:rsidRPr="00131EDB" w:rsidRDefault="00131EDB" w:rsidP="00131EDB">
      <w:pPr>
        <w:rPr>
          <w:rtl/>
          <w:lang w:val="en-US"/>
        </w:rPr>
      </w:pPr>
    </w:p>
    <w:p w14:paraId="635FA905" w14:textId="5EEC92DB" w:rsidR="00131EDB" w:rsidRDefault="00131EDB" w:rsidP="00131EDB">
      <w:pPr>
        <w:pStyle w:val="Subtitle"/>
        <w:rPr>
          <w:rtl/>
          <w:lang w:val="en-US"/>
        </w:rPr>
      </w:pPr>
      <w:r>
        <w:rPr>
          <w:rFonts w:hint="cs"/>
          <w:rtl/>
          <w:lang w:val="en-US"/>
        </w:rPr>
        <w:t>اطلاعات تماس:</w:t>
      </w:r>
    </w:p>
    <w:p w14:paraId="104883EE" w14:textId="19F1F972" w:rsidR="00131EDB" w:rsidRDefault="00131EDB" w:rsidP="00131EDB">
      <w:pPr>
        <w:rPr>
          <w:rtl/>
          <w:lang w:val="en-US"/>
        </w:rPr>
      </w:pPr>
      <w:r>
        <w:rPr>
          <w:rFonts w:hint="cs"/>
          <w:rtl/>
          <w:lang w:val="en-US"/>
        </w:rPr>
        <w:t>۰۹۳۰۶۸۵۳۳۶۳</w:t>
      </w:r>
    </w:p>
    <w:p w14:paraId="2FA6D5C8" w14:textId="2E50AA59" w:rsidR="00131EDB" w:rsidRPr="00131EDB" w:rsidRDefault="00131EDB" w:rsidP="00131EDB">
      <w:pPr>
        <w:rPr>
          <w:lang w:val="en-US"/>
        </w:rPr>
      </w:pPr>
      <w:r>
        <w:rPr>
          <w:lang w:val="en-US"/>
        </w:rPr>
        <w:t>amirhossein.nasrollahi.main@gmail.com</w:t>
      </w:r>
    </w:p>
    <w:p w14:paraId="4FAED4F9" w14:textId="77777777" w:rsidR="00131EDB" w:rsidRDefault="00131EDB" w:rsidP="00131EDB">
      <w:pPr>
        <w:pStyle w:val="Subtitle"/>
        <w:rPr>
          <w:lang w:val="en-US"/>
        </w:rPr>
      </w:pPr>
    </w:p>
    <w:p w14:paraId="5FDFF8C0" w14:textId="78F0F9DF" w:rsidR="00131EDB" w:rsidRDefault="00131EDB" w:rsidP="00131EDB">
      <w:pPr>
        <w:pStyle w:val="Subtitle"/>
        <w:rPr>
          <w:rtl/>
          <w:lang w:val="en-US"/>
        </w:rPr>
      </w:pPr>
      <w:r>
        <w:rPr>
          <w:rFonts w:hint="cs"/>
          <w:rtl/>
          <w:lang w:val="en-US"/>
        </w:rPr>
        <w:t>شرح پروژه:</w:t>
      </w:r>
    </w:p>
    <w:p w14:paraId="080AB796" w14:textId="5F578175" w:rsidR="00131EDB" w:rsidRPr="00131EDB" w:rsidRDefault="006F68ED" w:rsidP="00131EDB">
      <w:pPr>
        <w:rPr>
          <w:rFonts w:hint="cs"/>
          <w:rtl/>
          <w:lang w:val="en-US"/>
        </w:rPr>
      </w:pPr>
      <w:r w:rsidRPr="006F68ED">
        <w:rPr>
          <w:rtl/>
          <w:lang w:val="en-US"/>
        </w:rPr>
        <w:t>شهرآرا سامانه ثبت و پیگیری نیازها و ایده‌های مردمی خطاب به شهرداری‌هاست. شهروندان با گزارش معضلات شهری یا ارائه ایده‌های بهبود روی نقشه، و مدیران شهری با پیگیری وضعیت رسیدگی، در ساخت شهری بهتر سهیم می‌شوند.</w:t>
      </w:r>
    </w:p>
    <w:sectPr w:rsidR="00131EDB" w:rsidRPr="00131EDB" w:rsidSect="0088611D">
      <w:type w:val="continuous"/>
      <w:pgSz w:w="11900" w:h="16840"/>
      <w:pgMar w:top="851" w:right="851" w:bottom="851" w:left="851" w:header="0" w:footer="0" w:gutter="0"/>
      <w:pgBorders w:offsetFrom="page">
        <w:top w:val="thickThinMediumGap" w:sz="18" w:space="12" w:color="auto"/>
        <w:left w:val="thickThinMediumGap" w:sz="18" w:space="12" w:color="auto"/>
        <w:bottom w:val="thinThickMediumGap" w:sz="18" w:space="12" w:color="auto"/>
        <w:right w:val="thinThickMediumGap" w:sz="18" w:space="12" w:color="auto"/>
      </w:pgBorders>
      <w:cols w:space="720"/>
      <w:bidi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AC6D8" w14:textId="77777777" w:rsidR="00A13A51" w:rsidRDefault="00A13A51" w:rsidP="009950F4">
      <w:r>
        <w:separator/>
      </w:r>
    </w:p>
  </w:endnote>
  <w:endnote w:type="continuationSeparator" w:id="0">
    <w:p w14:paraId="3DC13208" w14:textId="77777777" w:rsidR="00A13A51" w:rsidRDefault="00A13A51" w:rsidP="009950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RANYekanX Medium">
    <w:panose1 w:val="00000000000000000000"/>
    <w:charset w:val="B2"/>
    <w:family w:val="auto"/>
    <w:pitch w:val="variable"/>
    <w:sig w:usb0="00002001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IRANYekanX">
    <w:panose1 w:val="00000000000000000000"/>
    <w:charset w:val="B2"/>
    <w:family w:val="auto"/>
    <w:pitch w:val="variable"/>
    <w:sig w:usb0="00002001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RANYekanX Bold">
    <w:panose1 w:val="00000000000000000000"/>
    <w:charset w:val="B2"/>
    <w:family w:val="auto"/>
    <w:pitch w:val="variable"/>
    <w:sig w:usb0="00002001" w:usb1="80000000" w:usb2="00000008" w:usb3="00000000" w:csb0="00000041" w:csb1="00000000"/>
  </w:font>
  <w:font w:name="IRANYekanX ExtraBold">
    <w:panose1 w:val="00000000000000000000"/>
    <w:charset w:val="B2"/>
    <w:family w:val="auto"/>
    <w:pitch w:val="variable"/>
    <w:sig w:usb0="00002001" w:usb1="80000000" w:usb2="00000008" w:usb3="00000000" w:csb0="00000041" w:csb1="00000000"/>
  </w:font>
  <w:font w:name="Cartograph CF">
    <w:panose1 w:val="00000509000000000000"/>
    <w:charset w:val="80"/>
    <w:family w:val="modern"/>
    <w:notTrueType/>
    <w:pitch w:val="fixed"/>
    <w:sig w:usb0="00000087" w:usb1="08071000" w:usb2="00000010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BB8FA" w14:textId="77777777" w:rsidR="00A13A51" w:rsidRDefault="00A13A51" w:rsidP="009950F4">
      <w:r>
        <w:separator/>
      </w:r>
    </w:p>
  </w:footnote>
  <w:footnote w:type="continuationSeparator" w:id="0">
    <w:p w14:paraId="2EEEF397" w14:textId="77777777" w:rsidR="00A13A51" w:rsidRDefault="00A13A51" w:rsidP="009950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25D0063C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25DE369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9"/>
    <w:multiLevelType w:val="singleLevel"/>
    <w:tmpl w:val="F5D214A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D7B417C"/>
    <w:multiLevelType w:val="multilevel"/>
    <w:tmpl w:val="E46A45AE"/>
    <w:styleLink w:val="CurrentList5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i w:val="0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7C2448"/>
    <w:multiLevelType w:val="multilevel"/>
    <w:tmpl w:val="6DCCCE98"/>
    <w:styleLink w:val="CurrentList2"/>
    <w:lvl w:ilvl="0">
      <w:numFmt w:val="decimal"/>
      <w:lvlText w:val="%1"/>
      <w:lvlJc w:val="left"/>
      <w:pPr>
        <w:ind w:left="360" w:hanging="360"/>
      </w:pPr>
      <w:rPr>
        <w:rFonts w:ascii="IRANYekanX Medium" w:hAnsi="IRANYekanX Medium" w:cs="IRANYekanX Medium" w:hint="cs"/>
        <w:b w:val="0"/>
        <w:i w:val="0"/>
        <w:color w:val="auto"/>
        <w:sz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5" w15:restartNumberingAfterBreak="0">
    <w:nsid w:val="382231BA"/>
    <w:multiLevelType w:val="multilevel"/>
    <w:tmpl w:val="0409001D"/>
    <w:styleLink w:val="CurrentList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413D03AC"/>
    <w:multiLevelType w:val="multilevel"/>
    <w:tmpl w:val="BBC872EE"/>
    <w:styleLink w:val="CurrentList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4D7B3BFF"/>
    <w:multiLevelType w:val="multilevel"/>
    <w:tmpl w:val="54E2E90C"/>
    <w:styleLink w:val="CurrentList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04218D5"/>
    <w:multiLevelType w:val="multilevel"/>
    <w:tmpl w:val="89E8F3A0"/>
    <w:styleLink w:val="CurrentList7"/>
    <w:lvl w:ilvl="0">
      <w:start w:val="1"/>
      <w:numFmt w:val="decimal"/>
      <w:lvlText w:val="%1."/>
      <w:lvlJc w:val="left"/>
      <w:pPr>
        <w:ind w:left="360" w:hanging="360"/>
      </w:pPr>
      <w:rPr>
        <w:rFonts w:hint="cs"/>
        <w:b w:val="0"/>
        <w:i w:val="0"/>
        <w:sz w:val="28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305742D"/>
    <w:multiLevelType w:val="hybridMultilevel"/>
    <w:tmpl w:val="DEE8E7F8"/>
    <w:lvl w:ilvl="0" w:tplc="C8D4E596">
      <w:start w:val="1"/>
      <w:numFmt w:val="decimal"/>
      <w:pStyle w:val="Numb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3964C26"/>
    <w:multiLevelType w:val="multilevel"/>
    <w:tmpl w:val="A2DC3A1E"/>
    <w:styleLink w:val="CurrentList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7E32B3C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80F4470"/>
    <w:multiLevelType w:val="hybridMultilevel"/>
    <w:tmpl w:val="593E1576"/>
    <w:lvl w:ilvl="0" w:tplc="9D58BA30">
      <w:start w:val="1"/>
      <w:numFmt w:val="bullet"/>
      <w:pStyle w:val="Bullet"/>
      <w:lvlText w:val="-"/>
      <w:lvlJc w:val="left"/>
      <w:pPr>
        <w:ind w:left="360" w:hanging="360"/>
      </w:pPr>
      <w:rPr>
        <w:rFonts w:ascii="IRANYekanX" w:hAnsi="IRANYekanX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82479C7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701227B0"/>
    <w:multiLevelType w:val="hybridMultilevel"/>
    <w:tmpl w:val="1C787ED2"/>
    <w:lvl w:ilvl="0" w:tplc="04090011">
      <w:start w:val="1"/>
      <w:numFmt w:val="decimal"/>
      <w:pStyle w:val="Heading2"/>
      <w:lvlText w:val="%1)"/>
      <w:lvlJc w:val="left"/>
      <w:pPr>
        <w:ind w:left="360" w:hanging="360"/>
      </w:pPr>
      <w:rPr>
        <w:rFonts w:hint="default"/>
        <w:b w:val="0"/>
        <w:i w:val="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670C62"/>
    <w:multiLevelType w:val="multilevel"/>
    <w:tmpl w:val="715A1D74"/>
    <w:styleLink w:val="CurrentList3"/>
    <w:lvl w:ilvl="0">
      <w:start w:val="1"/>
      <w:numFmt w:val="none"/>
      <w:lvlText w:val="۱)"/>
      <w:lvlJc w:val="right"/>
      <w:pPr>
        <w:ind w:left="72" w:hanging="72"/>
      </w:pPr>
      <w:rPr>
        <w:rFonts w:ascii="IRANYekanX" w:hAnsi="IRANYekanX" w:cs="IRANYekanX" w:hint="cs"/>
        <w:b w:val="0"/>
        <w:i w:val="0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456ED9"/>
    <w:multiLevelType w:val="multilevel"/>
    <w:tmpl w:val="9E965E46"/>
    <w:styleLink w:val="ArticleSection"/>
    <w:lvl w:ilvl="0">
      <w:start w:val="1"/>
      <w:numFmt w:val="upperRoman"/>
      <w:pStyle w:val="Heading1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pStyle w:val="Heading3"/>
      <w:lvlText w:val="(%3)"/>
      <w:lvlJc w:val="left"/>
      <w:pPr>
        <w:ind w:left="720" w:hanging="432"/>
      </w:pPr>
    </w:lvl>
    <w:lvl w:ilvl="3">
      <w:start w:val="1"/>
      <w:numFmt w:val="lowerRoman"/>
      <w:pStyle w:val="Heading4"/>
      <w:lvlText w:val="(%4)"/>
      <w:lvlJc w:val="right"/>
      <w:pPr>
        <w:ind w:left="864" w:hanging="144"/>
      </w:pPr>
    </w:lvl>
    <w:lvl w:ilvl="4">
      <w:start w:val="1"/>
      <w:numFmt w:val="decimal"/>
      <w:pStyle w:val="Heading5"/>
      <w:lvlText w:val="%5)"/>
      <w:lvlJc w:val="left"/>
      <w:pPr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</w:lvl>
  </w:abstractNum>
  <w:num w:numId="1" w16cid:durableId="271059407">
    <w:abstractNumId w:val="6"/>
  </w:num>
  <w:num w:numId="2" w16cid:durableId="246034680">
    <w:abstractNumId w:val="4"/>
  </w:num>
  <w:num w:numId="3" w16cid:durableId="492600524">
    <w:abstractNumId w:val="13"/>
  </w:num>
  <w:num w:numId="4" w16cid:durableId="692456207">
    <w:abstractNumId w:val="16"/>
  </w:num>
  <w:num w:numId="5" w16cid:durableId="87893346">
    <w:abstractNumId w:val="11"/>
  </w:num>
  <w:num w:numId="6" w16cid:durableId="1590576488">
    <w:abstractNumId w:val="14"/>
  </w:num>
  <w:num w:numId="7" w16cid:durableId="1087387031">
    <w:abstractNumId w:val="15"/>
  </w:num>
  <w:num w:numId="8" w16cid:durableId="1640301073">
    <w:abstractNumId w:val="2"/>
  </w:num>
  <w:num w:numId="9" w16cid:durableId="469597298">
    <w:abstractNumId w:val="10"/>
  </w:num>
  <w:num w:numId="10" w16cid:durableId="1843622910">
    <w:abstractNumId w:val="3"/>
  </w:num>
  <w:num w:numId="11" w16cid:durableId="233858024">
    <w:abstractNumId w:val="1"/>
  </w:num>
  <w:num w:numId="12" w16cid:durableId="1923559487">
    <w:abstractNumId w:val="0"/>
  </w:num>
  <w:num w:numId="13" w16cid:durableId="931086748">
    <w:abstractNumId w:val="5"/>
  </w:num>
  <w:num w:numId="14" w16cid:durableId="1237328437">
    <w:abstractNumId w:val="8"/>
  </w:num>
  <w:num w:numId="15" w16cid:durableId="1388214362">
    <w:abstractNumId w:val="7"/>
  </w:num>
  <w:num w:numId="16" w16cid:durableId="753480673">
    <w:abstractNumId w:val="9"/>
  </w:num>
  <w:num w:numId="17" w16cid:durableId="937172996">
    <w:abstractNumId w:val="1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activeWritingStyle w:appName="MSWord" w:lang="en-US" w:vendorID="64" w:dllVersion="4096" w:nlCheck="1" w:checkStyle="0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EDB"/>
    <w:rsid w:val="00033792"/>
    <w:rsid w:val="00045E35"/>
    <w:rsid w:val="00073306"/>
    <w:rsid w:val="00085DC3"/>
    <w:rsid w:val="000915AC"/>
    <w:rsid w:val="000C7E9C"/>
    <w:rsid w:val="000E6818"/>
    <w:rsid w:val="000F0200"/>
    <w:rsid w:val="00103E3E"/>
    <w:rsid w:val="00116782"/>
    <w:rsid w:val="00117850"/>
    <w:rsid w:val="00131EDB"/>
    <w:rsid w:val="00141FD6"/>
    <w:rsid w:val="001601C5"/>
    <w:rsid w:val="00164F94"/>
    <w:rsid w:val="0017300A"/>
    <w:rsid w:val="001B293A"/>
    <w:rsid w:val="001B60B4"/>
    <w:rsid w:val="001C34ED"/>
    <w:rsid w:val="001D52D7"/>
    <w:rsid w:val="001F5D9A"/>
    <w:rsid w:val="00202BE8"/>
    <w:rsid w:val="00212597"/>
    <w:rsid w:val="002329A0"/>
    <w:rsid w:val="00255EB2"/>
    <w:rsid w:val="0029728B"/>
    <w:rsid w:val="002D55F6"/>
    <w:rsid w:val="002E7533"/>
    <w:rsid w:val="002E7FB0"/>
    <w:rsid w:val="002F2022"/>
    <w:rsid w:val="00330C8A"/>
    <w:rsid w:val="0035370E"/>
    <w:rsid w:val="003B1521"/>
    <w:rsid w:val="003C18B5"/>
    <w:rsid w:val="003C4647"/>
    <w:rsid w:val="003D00E5"/>
    <w:rsid w:val="003F00E5"/>
    <w:rsid w:val="003F6B38"/>
    <w:rsid w:val="00416264"/>
    <w:rsid w:val="0043751D"/>
    <w:rsid w:val="00463D08"/>
    <w:rsid w:val="004D12DD"/>
    <w:rsid w:val="004D3B1A"/>
    <w:rsid w:val="004E3BCC"/>
    <w:rsid w:val="004F2BA7"/>
    <w:rsid w:val="004F790F"/>
    <w:rsid w:val="005005EB"/>
    <w:rsid w:val="00534155"/>
    <w:rsid w:val="00537741"/>
    <w:rsid w:val="00561E07"/>
    <w:rsid w:val="005741A8"/>
    <w:rsid w:val="005A724C"/>
    <w:rsid w:val="005B302F"/>
    <w:rsid w:val="005B6A13"/>
    <w:rsid w:val="005C2076"/>
    <w:rsid w:val="006222EC"/>
    <w:rsid w:val="00633C01"/>
    <w:rsid w:val="00635DD5"/>
    <w:rsid w:val="00656ED3"/>
    <w:rsid w:val="0068794C"/>
    <w:rsid w:val="00692B3B"/>
    <w:rsid w:val="0069573D"/>
    <w:rsid w:val="00697A84"/>
    <w:rsid w:val="006A30C7"/>
    <w:rsid w:val="006B45AE"/>
    <w:rsid w:val="006C6F6B"/>
    <w:rsid w:val="006E4F81"/>
    <w:rsid w:val="006F68ED"/>
    <w:rsid w:val="0070229D"/>
    <w:rsid w:val="00711A2D"/>
    <w:rsid w:val="00713D99"/>
    <w:rsid w:val="0071516B"/>
    <w:rsid w:val="0075691D"/>
    <w:rsid w:val="00760FAD"/>
    <w:rsid w:val="007E077E"/>
    <w:rsid w:val="00870406"/>
    <w:rsid w:val="0088611D"/>
    <w:rsid w:val="008A31B9"/>
    <w:rsid w:val="008C7FFD"/>
    <w:rsid w:val="008E1417"/>
    <w:rsid w:val="008F5E0F"/>
    <w:rsid w:val="00920373"/>
    <w:rsid w:val="009421E7"/>
    <w:rsid w:val="00970616"/>
    <w:rsid w:val="00971195"/>
    <w:rsid w:val="00976992"/>
    <w:rsid w:val="009950F4"/>
    <w:rsid w:val="009C0F60"/>
    <w:rsid w:val="009C3D25"/>
    <w:rsid w:val="00A043AB"/>
    <w:rsid w:val="00A05676"/>
    <w:rsid w:val="00A11629"/>
    <w:rsid w:val="00A13A51"/>
    <w:rsid w:val="00A50923"/>
    <w:rsid w:val="00A9793A"/>
    <w:rsid w:val="00AA7693"/>
    <w:rsid w:val="00AB47A5"/>
    <w:rsid w:val="00AD3D6D"/>
    <w:rsid w:val="00AD7134"/>
    <w:rsid w:val="00AE07B0"/>
    <w:rsid w:val="00AF4858"/>
    <w:rsid w:val="00B17211"/>
    <w:rsid w:val="00B32625"/>
    <w:rsid w:val="00B51410"/>
    <w:rsid w:val="00BA5DDC"/>
    <w:rsid w:val="00C327EA"/>
    <w:rsid w:val="00C423BA"/>
    <w:rsid w:val="00C46CAF"/>
    <w:rsid w:val="00C724FA"/>
    <w:rsid w:val="00C819B1"/>
    <w:rsid w:val="00CA7192"/>
    <w:rsid w:val="00CD37A2"/>
    <w:rsid w:val="00CD706F"/>
    <w:rsid w:val="00CE6DFA"/>
    <w:rsid w:val="00CF5918"/>
    <w:rsid w:val="00D06B49"/>
    <w:rsid w:val="00D27990"/>
    <w:rsid w:val="00D51C94"/>
    <w:rsid w:val="00D5580C"/>
    <w:rsid w:val="00D55B86"/>
    <w:rsid w:val="00D90B55"/>
    <w:rsid w:val="00DB5C08"/>
    <w:rsid w:val="00DE02A7"/>
    <w:rsid w:val="00DF155F"/>
    <w:rsid w:val="00E10873"/>
    <w:rsid w:val="00E42F88"/>
    <w:rsid w:val="00E44B5E"/>
    <w:rsid w:val="00E65917"/>
    <w:rsid w:val="00E8471D"/>
    <w:rsid w:val="00E92258"/>
    <w:rsid w:val="00ED5BE1"/>
    <w:rsid w:val="00EE0AE7"/>
    <w:rsid w:val="00F0273A"/>
    <w:rsid w:val="00F07312"/>
    <w:rsid w:val="00F16475"/>
    <w:rsid w:val="00F20997"/>
    <w:rsid w:val="00F2200D"/>
    <w:rsid w:val="00F22358"/>
    <w:rsid w:val="00F234EA"/>
    <w:rsid w:val="00F2497B"/>
    <w:rsid w:val="00FA7657"/>
    <w:rsid w:val="00FC33BB"/>
    <w:rsid w:val="00FF7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D9E971"/>
  <w14:defaultImageDpi w14:val="150"/>
  <w15:chartTrackingRefBased/>
  <w15:docId w15:val="{F115352B-852E-D546-8115-2D2EECA8B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50F4"/>
    <w:pPr>
      <w:tabs>
        <w:tab w:val="center" w:pos="4680"/>
        <w:tab w:val="right" w:pos="9360"/>
      </w:tabs>
      <w:bidi/>
      <w:spacing w:after="0" w:line="360" w:lineRule="auto"/>
      <w:jc w:val="both"/>
    </w:pPr>
    <w:rPr>
      <w:rFonts w:ascii="IRANYekanX" w:hAnsi="IRANYekanX" w:cs="IRANYekanX"/>
      <w:sz w:val="28"/>
      <w:szCs w:val="28"/>
      <w:lang w:val="en-IR" w:bidi="fa-IR"/>
    </w:rPr>
  </w:style>
  <w:style w:type="paragraph" w:styleId="Heading1">
    <w:name w:val="heading 1"/>
    <w:aliases w:val="Normal (Justify)"/>
    <w:basedOn w:val="Normal"/>
    <w:next w:val="Normal"/>
    <w:link w:val="Heading1Char"/>
    <w:uiPriority w:val="9"/>
    <w:rsid w:val="00AD3D6D"/>
    <w:pPr>
      <w:keepNext/>
      <w:keepLines/>
      <w:numPr>
        <w:numId w:val="4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rsid w:val="00CD706F"/>
    <w:pPr>
      <w:numPr>
        <w:numId w:val="6"/>
      </w:numPr>
      <w:outlineLvl w:val="1"/>
    </w:pPr>
  </w:style>
  <w:style w:type="paragraph" w:styleId="Heading3">
    <w:name w:val="heading 3"/>
    <w:basedOn w:val="Normal"/>
    <w:next w:val="Normal"/>
    <w:link w:val="Heading3Char"/>
    <w:uiPriority w:val="9"/>
    <w:unhideWhenUsed/>
    <w:rsid w:val="00AD3D6D"/>
    <w:pPr>
      <w:keepNext/>
      <w:keepLines/>
      <w:numPr>
        <w:ilvl w:val="2"/>
        <w:numId w:val="4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045E35"/>
    <w:pPr>
      <w:keepNext/>
      <w:keepLines/>
      <w:numPr>
        <w:ilvl w:val="3"/>
        <w:numId w:val="4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917"/>
    <w:pPr>
      <w:keepNext/>
      <w:keepLines/>
      <w:numPr>
        <w:ilvl w:val="4"/>
        <w:numId w:val="4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917"/>
    <w:pPr>
      <w:keepNext/>
      <w:keepLines/>
      <w:numPr>
        <w:ilvl w:val="5"/>
        <w:numId w:val="4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917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917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917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1C94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1C94"/>
    <w:rPr>
      <w:rFonts w:ascii="IRANYekanX" w:hAnsi="IRANYekanX"/>
      <w:b w:val="0"/>
      <w:i w:val="0"/>
      <w:color w:val="auto"/>
      <w:sz w:val="28"/>
    </w:rPr>
  </w:style>
  <w:style w:type="paragraph" w:styleId="Footer">
    <w:name w:val="footer"/>
    <w:basedOn w:val="Normal"/>
    <w:link w:val="FooterChar"/>
    <w:uiPriority w:val="99"/>
    <w:unhideWhenUsed/>
    <w:rsid w:val="00D51C94"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1C94"/>
    <w:rPr>
      <w:rFonts w:ascii="IRANYekanX" w:hAnsi="IRANYekanX"/>
      <w:b w:val="0"/>
      <w:i w:val="0"/>
      <w:color w:val="auto"/>
      <w:sz w:val="28"/>
    </w:rPr>
  </w:style>
  <w:style w:type="paragraph" w:styleId="ListParagraph">
    <w:name w:val="List Paragraph"/>
    <w:basedOn w:val="Normal"/>
    <w:uiPriority w:val="34"/>
    <w:rsid w:val="00463D0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61E07"/>
    <w:rPr>
      <w:rFonts w:ascii="IRANYekanX" w:hAnsi="IRANYekanX"/>
      <w:b w:val="0"/>
      <w:i w:val="0"/>
      <w:color w:val="0563C1" w:themeColor="hyperlink"/>
      <w:sz w:val="28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1E07"/>
    <w:rPr>
      <w:rFonts w:ascii="IRANYekanX" w:hAnsi="IRANYekanX"/>
      <w:b w:val="0"/>
      <w:i w:val="0"/>
      <w:color w:val="605E5C"/>
      <w:sz w:val="28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0F4"/>
    <w:rPr>
      <w:rFonts w:ascii="IRANYekanX Bold" w:hAnsi="IRANYekanX Bold" w:cs="IRANYekanX Bold"/>
      <w:b/>
      <w:bCs/>
    </w:rPr>
  </w:style>
  <w:style w:type="character" w:customStyle="1" w:styleId="SubtitleChar">
    <w:name w:val="Subtitle Char"/>
    <w:basedOn w:val="DefaultParagraphFont"/>
    <w:link w:val="Subtitle"/>
    <w:uiPriority w:val="11"/>
    <w:rsid w:val="009950F4"/>
    <w:rPr>
      <w:rFonts w:ascii="IRANYekanX Bold" w:hAnsi="IRANYekanX Bold" w:cs="IRANYekanX Bold"/>
      <w:b/>
      <w:bCs/>
      <w:i w:val="0"/>
      <w:color w:val="auto"/>
      <w:sz w:val="28"/>
      <w:szCs w:val="28"/>
      <w:lang w:val="en-IR" w:bidi="fa-IR"/>
    </w:rPr>
  </w:style>
  <w:style w:type="paragraph" w:styleId="Title">
    <w:name w:val="Title"/>
    <w:basedOn w:val="Subtitle"/>
    <w:next w:val="Normal"/>
    <w:link w:val="TitleChar"/>
    <w:uiPriority w:val="10"/>
    <w:qFormat/>
    <w:rsid w:val="005005EB"/>
    <w:pPr>
      <w:spacing w:before="480" w:after="120"/>
      <w:jc w:val="center"/>
    </w:pPr>
    <w:rPr>
      <w:rFonts w:ascii="IRANYekanX ExtraBold" w:hAnsi="IRANYekanX ExtraBold" w:cs="IRANYekanX ExtraBold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5005EB"/>
    <w:rPr>
      <w:rFonts w:ascii="IRANYekanX ExtraBold" w:hAnsi="IRANYekanX ExtraBold" w:cs="IRANYekanX ExtraBold"/>
      <w:b/>
      <w:bCs/>
      <w:sz w:val="36"/>
      <w:szCs w:val="36"/>
      <w:lang w:val="en-IR" w:bidi="fa-IR"/>
    </w:rPr>
  </w:style>
  <w:style w:type="numbering" w:customStyle="1" w:styleId="CurrentList4">
    <w:name w:val="Current List4"/>
    <w:uiPriority w:val="99"/>
    <w:rsid w:val="00CD706F"/>
    <w:pPr>
      <w:numPr>
        <w:numId w:val="9"/>
      </w:numPr>
    </w:pPr>
  </w:style>
  <w:style w:type="character" w:customStyle="1" w:styleId="Heading2Char">
    <w:name w:val="Heading 2 Char"/>
    <w:basedOn w:val="DefaultParagraphFont"/>
    <w:link w:val="Heading2"/>
    <w:uiPriority w:val="9"/>
    <w:rsid w:val="00656ED3"/>
    <w:rPr>
      <w:rFonts w:ascii="IRANYekanX" w:hAnsi="IRANYekanX" w:cs="IRANYekanX"/>
      <w:sz w:val="28"/>
      <w:szCs w:val="28"/>
      <w:lang w:val="en-IR" w:bidi="fa-IR"/>
    </w:rPr>
  </w:style>
  <w:style w:type="character" w:customStyle="1" w:styleId="Heading3Char">
    <w:name w:val="Heading 3 Char"/>
    <w:basedOn w:val="DefaultParagraphFont"/>
    <w:link w:val="Heading3"/>
    <w:uiPriority w:val="9"/>
    <w:rsid w:val="00AD3D6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IR" w:bidi="fa-IR"/>
    </w:rPr>
  </w:style>
  <w:style w:type="character" w:customStyle="1" w:styleId="Heading1Char">
    <w:name w:val="Heading 1 Char"/>
    <w:aliases w:val="Normal (Justify) Char"/>
    <w:basedOn w:val="DefaultParagraphFont"/>
    <w:link w:val="Heading1"/>
    <w:uiPriority w:val="9"/>
    <w:rsid w:val="00AD3D6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R" w:bidi="fa-IR"/>
    </w:rPr>
  </w:style>
  <w:style w:type="paragraph" w:customStyle="1" w:styleId="Bullet">
    <w:name w:val="Bullet"/>
    <w:basedOn w:val="Normal"/>
    <w:link w:val="BulletChar"/>
    <w:qFormat/>
    <w:rsid w:val="00DF155F"/>
    <w:pPr>
      <w:numPr>
        <w:numId w:val="17"/>
      </w:numPr>
      <w:spacing w:after="240"/>
    </w:pPr>
    <w:rPr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E35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8"/>
      <w:lang w:val="en-IR" w:bidi="fa-IR"/>
    </w:rPr>
  </w:style>
  <w:style w:type="paragraph" w:styleId="Quote">
    <w:name w:val="Quote"/>
    <w:basedOn w:val="Normal"/>
    <w:next w:val="Normal"/>
    <w:link w:val="QuoteChar"/>
    <w:uiPriority w:val="29"/>
    <w:rsid w:val="00045E3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E35"/>
    <w:rPr>
      <w:rFonts w:ascii="IRANYekanX" w:hAnsi="IRANYekanX" w:cs="IRANYekanX"/>
      <w:b w:val="0"/>
      <w:i/>
      <w:iCs/>
      <w:color w:val="404040" w:themeColor="text1" w:themeTint="BF"/>
      <w:sz w:val="28"/>
      <w:szCs w:val="28"/>
      <w:lang w:val="en-IR"/>
    </w:rPr>
  </w:style>
  <w:style w:type="character" w:styleId="Strong">
    <w:name w:val="Strong"/>
    <w:basedOn w:val="DefaultParagraphFont"/>
    <w:uiPriority w:val="22"/>
    <w:rsid w:val="00045E35"/>
    <w:rPr>
      <w:rFonts w:ascii="IRANYekanX" w:hAnsi="IRANYekanX"/>
      <w:b/>
      <w:bCs/>
      <w:i w:val="0"/>
      <w:color w:val="auto"/>
      <w:sz w:val="28"/>
    </w:rPr>
  </w:style>
  <w:style w:type="table" w:styleId="TableGrid">
    <w:name w:val="Table Grid"/>
    <w:basedOn w:val="TableNormal"/>
    <w:uiPriority w:val="39"/>
    <w:rsid w:val="00A056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A056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7040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Code">
    <w:name w:val="Code"/>
    <w:link w:val="CodeChar"/>
    <w:qFormat/>
    <w:rsid w:val="00970616"/>
    <w:pPr>
      <w:spacing w:after="0" w:line="276" w:lineRule="auto"/>
    </w:pPr>
    <w:rPr>
      <w:rFonts w:ascii="Cartograph CF" w:eastAsia="Cartograph CF" w:hAnsi="Cartograph CF" w:cs="IRANYekanX"/>
      <w:color w:val="383A42"/>
      <w:lang w:val="en-IR"/>
    </w:rPr>
  </w:style>
  <w:style w:type="paragraph" w:styleId="Revision">
    <w:name w:val="Revision"/>
    <w:hidden/>
    <w:uiPriority w:val="99"/>
    <w:semiHidden/>
    <w:rsid w:val="0088611D"/>
    <w:pPr>
      <w:spacing w:after="0" w:line="240" w:lineRule="auto"/>
    </w:pPr>
    <w:rPr>
      <w:rFonts w:ascii="IRANYekanX" w:hAnsi="IRANYekanX" w:cs="IRANYekanX"/>
      <w:sz w:val="28"/>
      <w:szCs w:val="28"/>
      <w:lang w:val="en-IR"/>
    </w:rPr>
  </w:style>
  <w:style w:type="character" w:styleId="LineNumber">
    <w:name w:val="line number"/>
    <w:basedOn w:val="DefaultParagraphFont"/>
    <w:uiPriority w:val="99"/>
    <w:semiHidden/>
    <w:unhideWhenUsed/>
    <w:rsid w:val="009950F4"/>
    <w:rPr>
      <w:rFonts w:ascii="IRANYekanX" w:hAnsi="IRANYekanX"/>
      <w:b w:val="0"/>
      <w:i w:val="0"/>
      <w:color w:val="auto"/>
      <w:sz w:val="28"/>
    </w:rPr>
  </w:style>
  <w:style w:type="numbering" w:customStyle="1" w:styleId="CurrentList1">
    <w:name w:val="Current List1"/>
    <w:uiPriority w:val="99"/>
    <w:rsid w:val="00E65917"/>
    <w:pPr>
      <w:numPr>
        <w:numId w:val="1"/>
      </w:numPr>
    </w:pPr>
  </w:style>
  <w:style w:type="numbering" w:customStyle="1" w:styleId="CurrentList2">
    <w:name w:val="Current List2"/>
    <w:uiPriority w:val="99"/>
    <w:rsid w:val="00E65917"/>
    <w:pPr>
      <w:numPr>
        <w:numId w:val="2"/>
      </w:numPr>
    </w:pPr>
  </w:style>
  <w:style w:type="numbering" w:styleId="111111">
    <w:name w:val="Outline List 2"/>
    <w:basedOn w:val="NoList"/>
    <w:uiPriority w:val="99"/>
    <w:semiHidden/>
    <w:unhideWhenUsed/>
    <w:rsid w:val="00E65917"/>
    <w:pPr>
      <w:numPr>
        <w:numId w:val="3"/>
      </w:numPr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E65917"/>
    <w:rPr>
      <w:rFonts w:asciiTheme="majorHAnsi" w:eastAsiaTheme="majorEastAsia" w:hAnsiTheme="majorHAnsi" w:cstheme="majorBidi"/>
      <w:color w:val="2F5496" w:themeColor="accent1" w:themeShade="BF"/>
      <w:sz w:val="28"/>
      <w:szCs w:val="28"/>
      <w:lang w:val="en-IR" w:bidi="fa-I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917"/>
    <w:rPr>
      <w:rFonts w:asciiTheme="majorHAnsi" w:eastAsiaTheme="majorEastAsia" w:hAnsiTheme="majorHAnsi" w:cstheme="majorBidi"/>
      <w:color w:val="1F3763" w:themeColor="accent1" w:themeShade="7F"/>
      <w:sz w:val="28"/>
      <w:szCs w:val="28"/>
      <w:lang w:val="en-IR" w:bidi="fa-I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917"/>
    <w:rPr>
      <w:rFonts w:asciiTheme="majorHAnsi" w:eastAsiaTheme="majorEastAsia" w:hAnsiTheme="majorHAnsi" w:cstheme="majorBidi"/>
      <w:i/>
      <w:iCs/>
      <w:color w:val="1F3763" w:themeColor="accent1" w:themeShade="7F"/>
      <w:sz w:val="28"/>
      <w:szCs w:val="28"/>
      <w:lang w:val="en-IR" w:bidi="fa-I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917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IR" w:bidi="fa-I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91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IR" w:bidi="fa-IR"/>
    </w:rPr>
  </w:style>
  <w:style w:type="numbering" w:styleId="ArticleSection">
    <w:name w:val="Outline List 3"/>
    <w:basedOn w:val="NoList"/>
    <w:uiPriority w:val="99"/>
    <w:semiHidden/>
    <w:unhideWhenUsed/>
    <w:rsid w:val="00E65917"/>
    <w:pPr>
      <w:numPr>
        <w:numId w:val="4"/>
      </w:numPr>
    </w:pPr>
  </w:style>
  <w:style w:type="numbering" w:styleId="1ai">
    <w:name w:val="Outline List 1"/>
    <w:basedOn w:val="NoList"/>
    <w:uiPriority w:val="99"/>
    <w:semiHidden/>
    <w:unhideWhenUsed/>
    <w:rsid w:val="00E65917"/>
    <w:pPr>
      <w:numPr>
        <w:numId w:val="5"/>
      </w:numPr>
    </w:pPr>
  </w:style>
  <w:style w:type="numbering" w:customStyle="1" w:styleId="CurrentList3">
    <w:name w:val="Current List3"/>
    <w:uiPriority w:val="99"/>
    <w:rsid w:val="00E65917"/>
    <w:pPr>
      <w:numPr>
        <w:numId w:val="7"/>
      </w:numPr>
    </w:pPr>
  </w:style>
  <w:style w:type="numbering" w:customStyle="1" w:styleId="CurrentList6">
    <w:name w:val="Current List6"/>
    <w:uiPriority w:val="99"/>
    <w:rsid w:val="00CD706F"/>
    <w:pPr>
      <w:numPr>
        <w:numId w:val="13"/>
      </w:numPr>
    </w:pPr>
  </w:style>
  <w:style w:type="paragraph" w:styleId="ListContinue">
    <w:name w:val="List Continue"/>
    <w:basedOn w:val="Normal"/>
    <w:uiPriority w:val="99"/>
    <w:unhideWhenUsed/>
    <w:rsid w:val="00656ED3"/>
    <w:pPr>
      <w:spacing w:after="120"/>
      <w:ind w:left="283"/>
      <w:contextualSpacing/>
    </w:pPr>
  </w:style>
  <w:style w:type="paragraph" w:styleId="ListBullet">
    <w:name w:val="List Bullet"/>
    <w:basedOn w:val="Normal"/>
    <w:uiPriority w:val="99"/>
    <w:unhideWhenUsed/>
    <w:rsid w:val="00656ED3"/>
    <w:pPr>
      <w:numPr>
        <w:numId w:val="8"/>
      </w:numPr>
      <w:contextualSpacing/>
    </w:pPr>
  </w:style>
  <w:style w:type="numbering" w:customStyle="1" w:styleId="CurrentList5">
    <w:name w:val="Current List5"/>
    <w:uiPriority w:val="99"/>
    <w:rsid w:val="00CD706F"/>
    <w:pPr>
      <w:numPr>
        <w:numId w:val="10"/>
      </w:numPr>
    </w:pPr>
  </w:style>
  <w:style w:type="paragraph" w:styleId="List">
    <w:name w:val="List"/>
    <w:basedOn w:val="Normal"/>
    <w:uiPriority w:val="99"/>
    <w:unhideWhenUsed/>
    <w:rsid w:val="00CD706F"/>
    <w:pPr>
      <w:ind w:left="283" w:hanging="283"/>
      <w:contextualSpacing/>
    </w:pPr>
  </w:style>
  <w:style w:type="paragraph" w:styleId="List2">
    <w:name w:val="List 2"/>
    <w:basedOn w:val="Normal"/>
    <w:uiPriority w:val="99"/>
    <w:unhideWhenUsed/>
    <w:rsid w:val="00CD706F"/>
    <w:pPr>
      <w:ind w:left="566" w:hanging="283"/>
      <w:contextualSpacing/>
    </w:pPr>
  </w:style>
  <w:style w:type="paragraph" w:styleId="List3">
    <w:name w:val="List 3"/>
    <w:basedOn w:val="Normal"/>
    <w:uiPriority w:val="99"/>
    <w:unhideWhenUsed/>
    <w:rsid w:val="00CD706F"/>
    <w:pPr>
      <w:ind w:left="849" w:hanging="283"/>
      <w:contextualSpacing/>
    </w:pPr>
  </w:style>
  <w:style w:type="paragraph" w:styleId="List4">
    <w:name w:val="List 4"/>
    <w:basedOn w:val="Normal"/>
    <w:uiPriority w:val="99"/>
    <w:unhideWhenUsed/>
    <w:rsid w:val="00CD706F"/>
    <w:pPr>
      <w:ind w:left="1132" w:hanging="283"/>
      <w:contextualSpacing/>
    </w:pPr>
  </w:style>
  <w:style w:type="paragraph" w:styleId="ListNumber2">
    <w:name w:val="List Number 2"/>
    <w:basedOn w:val="Normal"/>
    <w:uiPriority w:val="99"/>
    <w:unhideWhenUsed/>
    <w:rsid w:val="00CD706F"/>
    <w:pPr>
      <w:numPr>
        <w:numId w:val="11"/>
      </w:numPr>
      <w:contextualSpacing/>
    </w:pPr>
  </w:style>
  <w:style w:type="paragraph" w:styleId="ListNumber3">
    <w:name w:val="List Number 3"/>
    <w:basedOn w:val="Normal"/>
    <w:uiPriority w:val="99"/>
    <w:unhideWhenUsed/>
    <w:rsid w:val="00CD706F"/>
    <w:pPr>
      <w:numPr>
        <w:numId w:val="12"/>
      </w:numPr>
      <w:contextualSpacing/>
    </w:pPr>
  </w:style>
  <w:style w:type="paragraph" w:styleId="Index1">
    <w:name w:val="index 1"/>
    <w:basedOn w:val="Normal"/>
    <w:next w:val="Normal"/>
    <w:autoRedefine/>
    <w:uiPriority w:val="99"/>
    <w:unhideWhenUsed/>
    <w:rsid w:val="00CD706F"/>
    <w:pPr>
      <w:tabs>
        <w:tab w:val="clear" w:pos="4680"/>
        <w:tab w:val="clear" w:pos="9360"/>
      </w:tabs>
      <w:spacing w:line="240" w:lineRule="auto"/>
      <w:ind w:left="280" w:hanging="280"/>
    </w:pPr>
  </w:style>
  <w:style w:type="paragraph" w:styleId="TOC1">
    <w:name w:val="toc 1"/>
    <w:basedOn w:val="Normal"/>
    <w:next w:val="Normal"/>
    <w:autoRedefine/>
    <w:uiPriority w:val="39"/>
    <w:unhideWhenUsed/>
    <w:rsid w:val="00CD706F"/>
    <w:pPr>
      <w:tabs>
        <w:tab w:val="clear" w:pos="4680"/>
        <w:tab w:val="clear" w:pos="9360"/>
      </w:tabs>
      <w:spacing w:after="100"/>
    </w:pPr>
  </w:style>
  <w:style w:type="paragraph" w:customStyle="1" w:styleId="Number">
    <w:name w:val="Number"/>
    <w:basedOn w:val="Normal"/>
    <w:rsid w:val="00202BE8"/>
    <w:pPr>
      <w:numPr>
        <w:numId w:val="16"/>
      </w:numPr>
    </w:pPr>
  </w:style>
  <w:style w:type="character" w:customStyle="1" w:styleId="BulletChar">
    <w:name w:val="Bullet Char"/>
    <w:basedOn w:val="DefaultParagraphFont"/>
    <w:link w:val="Bullet"/>
    <w:rsid w:val="00DF155F"/>
    <w:rPr>
      <w:rFonts w:ascii="IRANYekanX" w:hAnsi="IRANYekanX" w:cs="IRANYekanX"/>
      <w:sz w:val="28"/>
      <w:szCs w:val="28"/>
      <w:lang w:bidi="fa-IR"/>
    </w:rPr>
  </w:style>
  <w:style w:type="numbering" w:customStyle="1" w:styleId="CurrentList7">
    <w:name w:val="Current List7"/>
    <w:uiPriority w:val="99"/>
    <w:rsid w:val="00FA7657"/>
    <w:pPr>
      <w:numPr>
        <w:numId w:val="14"/>
      </w:numPr>
    </w:pPr>
  </w:style>
  <w:style w:type="numbering" w:customStyle="1" w:styleId="CurrentList8">
    <w:name w:val="Current List8"/>
    <w:uiPriority w:val="99"/>
    <w:rsid w:val="00202BE8"/>
    <w:pPr>
      <w:numPr>
        <w:numId w:val="15"/>
      </w:numPr>
    </w:pPr>
  </w:style>
  <w:style w:type="character" w:customStyle="1" w:styleId="Highlight">
    <w:name w:val="Highlight"/>
    <w:uiPriority w:val="1"/>
    <w:qFormat/>
    <w:rsid w:val="00D90B55"/>
    <w:rPr>
      <w:rFonts w:ascii="IRANYekanX" w:eastAsia="IRANYekanX" w:hAnsi="IRANYekanX" w:cs="IRANYekanX"/>
      <w:b w:val="0"/>
      <w:bCs w:val="0"/>
      <w:i w:val="0"/>
      <w:iCs w:val="0"/>
      <w:color w:val="FFFFFF" w:themeColor="background1"/>
      <w:sz w:val="28"/>
      <w:szCs w:val="28"/>
      <w:bdr w:val="none" w:sz="0" w:space="0" w:color="auto"/>
      <w:shd w:val="clear" w:color="auto" w:fill="1F3864" w:themeFill="accent1" w:themeFillShade="80"/>
    </w:rPr>
  </w:style>
  <w:style w:type="character" w:customStyle="1" w:styleId="CodeChar">
    <w:name w:val="Code Char"/>
    <w:basedOn w:val="DefaultParagraphFont"/>
    <w:link w:val="Code"/>
    <w:rsid w:val="00970616"/>
    <w:rPr>
      <w:rFonts w:ascii="Cartograph CF" w:eastAsia="Cartograph CF" w:hAnsi="Cartograph CF" w:cs="IRANYekanX"/>
      <w:color w:val="383A42"/>
      <w:lang w:val="en-IR"/>
    </w:rPr>
  </w:style>
  <w:style w:type="character" w:customStyle="1" w:styleId="d813de27">
    <w:name w:val="d813de27"/>
    <w:basedOn w:val="DefaultParagraphFont"/>
    <w:rsid w:val="00E9225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2258"/>
    <w:pPr>
      <w:tabs>
        <w:tab w:val="clear" w:pos="4680"/>
        <w:tab w:val="clear" w:pos="9360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line="240" w:lineRule="auto"/>
      <w:jc w:val="left"/>
    </w:pPr>
    <w:rPr>
      <w:rFonts w:ascii="Courier New" w:eastAsia="Times New Roman" w:hAnsi="Courier New" w:cs="Courier New"/>
      <w:kern w:val="0"/>
      <w:sz w:val="20"/>
      <w:szCs w:val="20"/>
      <w:lang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2258"/>
    <w:rPr>
      <w:rFonts w:ascii="Courier New" w:eastAsia="Times New Roman" w:hAnsi="Courier New" w:cs="Courier New"/>
      <w:kern w:val="0"/>
      <w:sz w:val="20"/>
      <w:szCs w:val="20"/>
      <w:lang w:val="en-IR"/>
      <w14:ligatures w14:val="none"/>
    </w:rPr>
  </w:style>
  <w:style w:type="character" w:customStyle="1" w:styleId="token">
    <w:name w:val="token"/>
    <w:basedOn w:val="DefaultParagraphFont"/>
    <w:rsid w:val="00E922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8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1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0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6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7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4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0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0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0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0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6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1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0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1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9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26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9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2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2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6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8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2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4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4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9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0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3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9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1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5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2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9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2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1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5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94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83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6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0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mir/Library/Group%20Containers/UBF8T346G9.Office/User%20Content.localized/Templates.localized/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033C97C-5D0C-DB49-829A-D0BC08ACAC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5</TotalTime>
  <Pages>1</Pages>
  <Words>64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Hossein Nasrollahi</dc:creator>
  <cp:keywords/>
  <dc:description/>
  <cp:lastModifiedBy>Amir Hossein Nasrollahi</cp:lastModifiedBy>
  <cp:revision>1</cp:revision>
  <cp:lastPrinted>2026-06-06T15:22:00Z</cp:lastPrinted>
  <dcterms:created xsi:type="dcterms:W3CDTF">2026-06-22T12:31:00Z</dcterms:created>
  <dcterms:modified xsi:type="dcterms:W3CDTF">2026-06-22T12:44:00Z</dcterms:modified>
</cp:coreProperties>
</file>